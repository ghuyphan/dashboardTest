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B77" w:rsidRDefault="00944638">
      <w:pPr>
        <w:tabs>
          <w:tab w:val="right" w:leader="dot" w:pos="10440"/>
        </w:tabs>
        <w:spacing w:before="6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Ngày  bàn giao</w:t>
      </w:r>
      <w:r w:rsidR="001D5F15">
        <w:rPr>
          <w:rFonts w:ascii="Times New Roman" w:hAnsi="Times New Roman"/>
        </w:rPr>
        <w:t>: {PrintDate}</w:t>
      </w:r>
    </w:p>
    <w:p w:rsidR="00412B77" w:rsidRDefault="00412B77">
      <w:pPr>
        <w:tabs>
          <w:tab w:val="right" w:leader="dot" w:pos="10440"/>
        </w:tabs>
        <w:spacing w:before="6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Địa điểm  bàn giao: </w:t>
      </w:r>
      <w:r w:rsidR="001D5F15">
        <w:rPr>
          <w:rFonts w:ascii="Times New Roman" w:hAnsi="Times New Roman"/>
        </w:rPr>
        <w:t>{ViTri}</w:t>
      </w:r>
    </w:p>
    <w:p w:rsidR="00412B77" w:rsidRDefault="00412B77">
      <w:pPr>
        <w:tabs>
          <w:tab w:val="right" w:pos="3780"/>
          <w:tab w:val="right" w:leader="dot" w:pos="10440"/>
        </w:tabs>
        <w:spacing w:before="6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Bên bàn giao: </w:t>
      </w:r>
    </w:p>
    <w:p w:rsidR="00412B77" w:rsidRDefault="00412B77">
      <w:pPr>
        <w:numPr>
          <w:ilvl w:val="0"/>
          <w:numId w:val="1"/>
        </w:numPr>
        <w:tabs>
          <w:tab w:val="clear" w:pos="1440"/>
          <w:tab w:val="left" w:pos="360"/>
          <w:tab w:val="right" w:leader="dot" w:pos="6300"/>
          <w:tab w:val="right" w:pos="7020"/>
          <w:tab w:val="right" w:leader="dot" w:pos="10440"/>
        </w:tabs>
        <w:spacing w:before="60" w:line="276" w:lineRule="auto"/>
        <w:ind w:left="360" w:hanging="1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Ông/ Bà: </w:t>
      </w:r>
      <w:r w:rsidR="001D5F15">
        <w:rPr>
          <w:rFonts w:ascii="Times New Roman" w:hAnsi="Times New Roman"/>
        </w:rPr>
        <w:t>{Ten}</w:t>
      </w:r>
      <w:r>
        <w:rPr>
          <w:rFonts w:ascii="Times New Roman" w:hAnsi="Times New Roman"/>
        </w:rPr>
        <w:t xml:space="preserve">     </w:t>
      </w:r>
      <w:r>
        <w:rPr>
          <w:rFonts w:ascii="Times New Roman" w:hAnsi="Times New Roman"/>
        </w:rPr>
        <w:tab/>
        <w:t xml:space="preserve">Chức vụ: </w:t>
      </w:r>
      <w:r w:rsidR="001D5F15">
        <w:rPr>
          <w:rFonts w:ascii="Times New Roman" w:hAnsi="Times New Roman"/>
        </w:rPr>
        <w:t>{Model}</w:t>
      </w:r>
    </w:p>
    <w:p w:rsidR="00412B77" w:rsidRDefault="00412B77">
      <w:pPr>
        <w:tabs>
          <w:tab w:val="right" w:leader="dot" w:pos="6300"/>
          <w:tab w:val="right" w:pos="7020"/>
          <w:tab w:val="right" w:leader="dot" w:pos="10440"/>
        </w:tabs>
        <w:spacing w:before="6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Bên nhận bàn giao:</w:t>
      </w:r>
    </w:p>
    <w:p w:rsidR="00412B77" w:rsidRDefault="00412B77">
      <w:pPr>
        <w:tabs>
          <w:tab w:val="right" w:leader="dot" w:pos="6300"/>
          <w:tab w:val="right" w:pos="7020"/>
          <w:tab w:val="right" w:leader="dot" w:pos="10440"/>
        </w:tabs>
        <w:spacing w:before="60" w:line="276" w:lineRule="auto"/>
        <w:ind w:left="360" w:hanging="1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 Ông/ Bà:</w:t>
      </w:r>
      <w:r w:rsidR="001D5F15">
        <w:rPr>
          <w:rFonts w:ascii="Times New Roman" w:hAnsi="Times New Roman"/>
        </w:rPr>
        <w:t>{Ma}</w:t>
      </w:r>
      <w:bookmarkStart w:id="0" w:name="_GoBack"/>
      <w:bookmarkEnd w:id="0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Chức vụ: </w:t>
      </w:r>
    </w:p>
    <w:p w:rsidR="00412B77" w:rsidRDefault="00412B77">
      <w:pPr>
        <w:tabs>
          <w:tab w:val="right" w:leader="dot" w:pos="6300"/>
          <w:tab w:val="right" w:pos="7020"/>
          <w:tab w:val="right" w:leader="dot" w:pos="10440"/>
        </w:tabs>
        <w:spacing w:before="12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Đã cùng tiến hành bàn giao:  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3"/>
        <w:gridCol w:w="2176"/>
        <w:gridCol w:w="1177"/>
        <w:gridCol w:w="1887"/>
        <w:gridCol w:w="1868"/>
        <w:gridCol w:w="2109"/>
      </w:tblGrid>
      <w:tr w:rsidR="00412B77">
        <w:trPr>
          <w:trHeight w:val="374"/>
        </w:trPr>
        <w:tc>
          <w:tcPr>
            <w:tcW w:w="683" w:type="dxa"/>
          </w:tcPr>
          <w:p w:rsidR="00412B77" w:rsidRDefault="00412B77">
            <w:pPr>
              <w:tabs>
                <w:tab w:val="right" w:leader="dot" w:pos="10440"/>
              </w:tabs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STT</w:t>
            </w:r>
          </w:p>
        </w:tc>
        <w:tc>
          <w:tcPr>
            <w:tcW w:w="2176" w:type="dxa"/>
          </w:tcPr>
          <w:p w:rsidR="00412B77" w:rsidRDefault="00412B77">
            <w:pPr>
              <w:tabs>
                <w:tab w:val="right" w:leader="dot" w:pos="10440"/>
              </w:tabs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Tên thiết bị</w:t>
            </w:r>
          </w:p>
        </w:tc>
        <w:tc>
          <w:tcPr>
            <w:tcW w:w="1177" w:type="dxa"/>
          </w:tcPr>
          <w:p w:rsidR="00412B77" w:rsidRDefault="00412B77">
            <w:pPr>
              <w:tabs>
                <w:tab w:val="right" w:leader="dot" w:pos="10440"/>
              </w:tabs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Số lượng</w:t>
            </w:r>
          </w:p>
        </w:tc>
        <w:tc>
          <w:tcPr>
            <w:tcW w:w="1887" w:type="dxa"/>
          </w:tcPr>
          <w:p w:rsidR="00412B77" w:rsidRDefault="00412B77">
            <w:pPr>
              <w:tabs>
                <w:tab w:val="right" w:leader="dot" w:pos="10440"/>
              </w:tabs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Model/số seri</w:t>
            </w:r>
          </w:p>
        </w:tc>
        <w:tc>
          <w:tcPr>
            <w:tcW w:w="1868" w:type="dxa"/>
          </w:tcPr>
          <w:p w:rsidR="00412B77" w:rsidRDefault="00412B77">
            <w:pPr>
              <w:tabs>
                <w:tab w:val="right" w:leader="dot" w:pos="10440"/>
              </w:tabs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Nước sản xuất</w:t>
            </w:r>
          </w:p>
        </w:tc>
        <w:tc>
          <w:tcPr>
            <w:tcW w:w="2109" w:type="dxa"/>
          </w:tcPr>
          <w:p w:rsidR="00412B77" w:rsidRDefault="00412B77">
            <w:pPr>
              <w:tabs>
                <w:tab w:val="right" w:leader="dot" w:pos="10440"/>
              </w:tabs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Ghi chú</w:t>
            </w:r>
          </w:p>
        </w:tc>
      </w:tr>
      <w:tr w:rsidR="00412B77">
        <w:trPr>
          <w:trHeight w:val="1088"/>
        </w:trPr>
        <w:tc>
          <w:tcPr>
            <w:tcW w:w="683" w:type="dxa"/>
          </w:tcPr>
          <w:p w:rsidR="00412B77" w:rsidRDefault="00412B77">
            <w:pPr>
              <w:tabs>
                <w:tab w:val="right" w:leader="dot" w:pos="10440"/>
              </w:tabs>
              <w:spacing w:before="60" w:line="360" w:lineRule="auto"/>
              <w:jc w:val="center"/>
              <w:rPr>
                <w:rFonts w:ascii="Times New Roman" w:hAnsi="Times New Roman"/>
              </w:rPr>
            </w:pPr>
            <w:bookmarkStart w:id="1" w:name="_Hlk162514510"/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76" w:type="dxa"/>
          </w:tcPr>
          <w:p w:rsidR="00412B77" w:rsidRDefault="00412B77">
            <w:pPr>
              <w:tabs>
                <w:tab w:val="right" w:leader="dot" w:pos="10440"/>
              </w:tabs>
              <w:spacing w:before="6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Signpad EVOLIS</w:t>
            </w:r>
          </w:p>
        </w:tc>
        <w:tc>
          <w:tcPr>
            <w:tcW w:w="1177" w:type="dxa"/>
          </w:tcPr>
          <w:p w:rsidR="00412B77" w:rsidRDefault="00412B77">
            <w:pPr>
              <w:tabs>
                <w:tab w:val="right" w:leader="dot" w:pos="10440"/>
              </w:tabs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887" w:type="dxa"/>
          </w:tcPr>
          <w:p w:rsidR="00412B77" w:rsidRDefault="00412B77">
            <w:pPr>
              <w:tabs>
                <w:tab w:val="right" w:leader="dot" w:pos="10440"/>
              </w:tabs>
              <w:spacing w:before="60" w:line="360" w:lineRule="auto"/>
              <w:rPr>
                <w:rFonts w:ascii="Times New Roman" w:hAnsi="Times New Roman"/>
              </w:rPr>
            </w:pPr>
          </w:p>
        </w:tc>
        <w:tc>
          <w:tcPr>
            <w:tcW w:w="1868" w:type="dxa"/>
          </w:tcPr>
          <w:p w:rsidR="00412B77" w:rsidRDefault="00412B77">
            <w:pPr>
              <w:tabs>
                <w:tab w:val="right" w:leader="dot" w:pos="10440"/>
              </w:tabs>
              <w:spacing w:before="6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09" w:type="dxa"/>
          </w:tcPr>
          <w:p w:rsidR="00412B77" w:rsidRDefault="00412B77">
            <w:pPr>
              <w:tabs>
                <w:tab w:val="right" w:leader="dot" w:pos="10440"/>
              </w:tabs>
              <w:spacing w:before="60" w:line="360" w:lineRule="auto"/>
              <w:jc w:val="both"/>
              <w:rPr>
                <w:rFonts w:ascii="Times New Roman" w:hAnsi="Times New Roman"/>
              </w:rPr>
            </w:pPr>
          </w:p>
        </w:tc>
      </w:tr>
      <w:bookmarkEnd w:id="1"/>
    </w:tbl>
    <w:p w:rsidR="00412B77" w:rsidRDefault="00412B77">
      <w:pPr>
        <w:tabs>
          <w:tab w:val="right" w:leader="dot" w:pos="6300"/>
          <w:tab w:val="right" w:pos="7020"/>
          <w:tab w:val="right" w:leader="dot" w:pos="10440"/>
        </w:tabs>
        <w:spacing w:before="120" w:line="360" w:lineRule="auto"/>
        <w:jc w:val="both"/>
        <w:rPr>
          <w:rFonts w:ascii="Times New Roman" w:hAnsi="Times New Roman"/>
        </w:rPr>
      </w:pPr>
    </w:p>
    <w:p w:rsidR="00412B77" w:rsidRDefault="00412B77">
      <w:pPr>
        <w:tabs>
          <w:tab w:val="right" w:leader="dot" w:pos="10440"/>
        </w:tabs>
        <w:spacing w:before="1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TÌNH TRẠNG THIẾT BỊ BÀN GIAO: MỚI 100%</w:t>
      </w:r>
    </w:p>
    <w:p w:rsidR="00412B77" w:rsidRDefault="00412B77">
      <w:pPr>
        <w:tabs>
          <w:tab w:val="right" w:leader="dot" w:pos="10440"/>
        </w:tabs>
        <w:spacing w:before="1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Bên nhận có trách nhiệm sử dụng, bảo quản đúng theo quy định của nhà sản xuất. Biên bản bàn giao được mọi người cùng đọc và đồng ý với các nội dung nói trên. </w:t>
      </w:r>
    </w:p>
    <w:p w:rsidR="00412B77" w:rsidRDefault="00412B77">
      <w:pPr>
        <w:tabs>
          <w:tab w:val="center" w:pos="1980"/>
          <w:tab w:val="center" w:pos="5220"/>
          <w:tab w:val="center" w:pos="8460"/>
        </w:tabs>
        <w:spacing w:before="1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412B77" w:rsidRDefault="00412B77">
      <w:pPr>
        <w:tabs>
          <w:tab w:val="center" w:pos="1980"/>
          <w:tab w:val="center" w:pos="5220"/>
          <w:tab w:val="center" w:pos="8460"/>
        </w:tabs>
        <w:spacing w:before="120"/>
        <w:jc w:val="both"/>
        <w:rPr>
          <w:rFonts w:ascii="Times New Roman" w:hAnsi="Times New Roman"/>
        </w:rPr>
      </w:pPr>
    </w:p>
    <w:p w:rsidR="00412B77" w:rsidRDefault="00412B77">
      <w:pPr>
        <w:tabs>
          <w:tab w:val="center" w:pos="1980"/>
          <w:tab w:val="center" w:pos="5220"/>
          <w:tab w:val="center" w:pos="8460"/>
        </w:tabs>
        <w:spacing w:before="1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BÊN NHẬN</w:t>
      </w:r>
      <w:r>
        <w:rPr>
          <w:rFonts w:ascii="Times New Roman" w:hAnsi="Times New Roman"/>
        </w:rPr>
        <w:tab/>
        <w:t xml:space="preserve"> </w:t>
      </w:r>
      <w:r>
        <w:rPr>
          <w:rFonts w:ascii="Times New Roman" w:hAnsi="Times New Roman"/>
        </w:rPr>
        <w:tab/>
        <w:t>BÊN GIAO</w:t>
      </w:r>
      <w:r>
        <w:rPr>
          <w:rFonts w:ascii="Times New Roman" w:hAnsi="Times New Roman"/>
        </w:rPr>
        <w:tab/>
      </w:r>
    </w:p>
    <w:p w:rsidR="00412B77" w:rsidRDefault="00412B77">
      <w:pPr>
        <w:tabs>
          <w:tab w:val="center" w:pos="1980"/>
          <w:tab w:val="center" w:pos="5220"/>
          <w:tab w:val="center" w:pos="8460"/>
        </w:tabs>
        <w:spacing w:before="120"/>
        <w:jc w:val="both"/>
        <w:rPr>
          <w:rFonts w:ascii="Times New Roman" w:hAnsi="Times New Roman"/>
        </w:rPr>
      </w:pPr>
    </w:p>
    <w:p w:rsidR="00412B77" w:rsidRDefault="00412B77">
      <w:pPr>
        <w:tabs>
          <w:tab w:val="center" w:pos="1980"/>
          <w:tab w:val="center" w:pos="5220"/>
          <w:tab w:val="center" w:pos="8460"/>
        </w:tabs>
        <w:spacing w:before="120"/>
        <w:jc w:val="both"/>
        <w:rPr>
          <w:rFonts w:ascii="Times New Roman" w:hAnsi="Times New Roman"/>
        </w:rPr>
      </w:pPr>
    </w:p>
    <w:p w:rsidR="00412B77" w:rsidRDefault="00412B77">
      <w:pPr>
        <w:tabs>
          <w:tab w:val="center" w:pos="1980"/>
          <w:tab w:val="center" w:pos="5220"/>
          <w:tab w:val="center" w:pos="8460"/>
        </w:tabs>
        <w:spacing w:before="120"/>
        <w:jc w:val="both"/>
        <w:rPr>
          <w:rFonts w:ascii="Times New Roman" w:hAnsi="Times New Roman"/>
        </w:rPr>
      </w:pPr>
    </w:p>
    <w:p w:rsidR="00412B77" w:rsidRDefault="00412B77">
      <w:pPr>
        <w:tabs>
          <w:tab w:val="center" w:pos="1980"/>
          <w:tab w:val="center" w:pos="5220"/>
          <w:tab w:val="center" w:pos="8460"/>
        </w:tabs>
        <w:spacing w:before="1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944638">
        <w:rPr>
          <w:rFonts w:ascii="Times New Roman" w:hAnsi="Times New Roman"/>
        </w:rPr>
        <w:t>TRẦN HỮU LÂN</w:t>
      </w:r>
    </w:p>
    <w:sectPr w:rsidR="00412B77">
      <w:headerReference w:type="default" r:id="rId7"/>
      <w:footerReference w:type="default" r:id="rId8"/>
      <w:pgSz w:w="11909" w:h="16834"/>
      <w:pgMar w:top="1665" w:right="596" w:bottom="630" w:left="900" w:header="547" w:footer="4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13ED" w:rsidRDefault="006013ED">
      <w:r>
        <w:separator/>
      </w:r>
    </w:p>
  </w:endnote>
  <w:endnote w:type="continuationSeparator" w:id="0">
    <w:p w:rsidR="006013ED" w:rsidRDefault="00601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B77" w:rsidRDefault="00412B77">
    <w:pPr>
      <w:pStyle w:val="Footer"/>
      <w:tabs>
        <w:tab w:val="clear" w:pos="8640"/>
        <w:tab w:val="right" w:pos="10440"/>
      </w:tabs>
      <w:rPr>
        <w:rFonts w:ascii="Arial" w:hAnsi="Arial" w:cs="Arial"/>
        <w:b/>
        <w:bCs/>
        <w:sz w:val="16"/>
      </w:rPr>
    </w:pPr>
    <w:r>
      <w:tab/>
    </w:r>
    <w:r>
      <w:tab/>
    </w:r>
    <w:r>
      <w:rPr>
        <w:rFonts w:ascii="Arial" w:hAnsi="Arial" w:cs="Arial"/>
        <w:b/>
        <w:bCs/>
        <w:sz w:val="16"/>
      </w:rPr>
      <w:t>BMBG 001 -</w:t>
    </w:r>
    <w:r>
      <w:rPr>
        <w:rStyle w:val="PageNumber"/>
        <w:rFonts w:ascii="Arial" w:hAnsi="Arial" w:cs="Arial"/>
        <w:b/>
        <w:bCs/>
        <w:sz w:val="16"/>
      </w:rPr>
      <w:fldChar w:fldCharType="begin"/>
    </w:r>
    <w:r>
      <w:rPr>
        <w:rStyle w:val="PageNumber"/>
        <w:rFonts w:ascii="Arial" w:hAnsi="Arial" w:cs="Arial"/>
        <w:b/>
        <w:bCs/>
        <w:sz w:val="16"/>
      </w:rPr>
      <w:instrText xml:space="preserve"> PAGE </w:instrText>
    </w:r>
    <w:r>
      <w:rPr>
        <w:rStyle w:val="PageNumber"/>
        <w:rFonts w:ascii="Arial" w:hAnsi="Arial" w:cs="Arial"/>
        <w:b/>
        <w:bCs/>
        <w:sz w:val="16"/>
      </w:rPr>
      <w:fldChar w:fldCharType="separate"/>
    </w:r>
    <w:r w:rsidR="003B5A1A">
      <w:rPr>
        <w:rStyle w:val="PageNumber"/>
        <w:rFonts w:ascii="Arial" w:hAnsi="Arial" w:cs="Arial"/>
        <w:b/>
        <w:bCs/>
        <w:noProof/>
        <w:sz w:val="16"/>
      </w:rPr>
      <w:t>1</w:t>
    </w:r>
    <w:r>
      <w:rPr>
        <w:rStyle w:val="PageNumber"/>
        <w:rFonts w:ascii="Arial" w:hAnsi="Arial" w:cs="Arial"/>
        <w:b/>
        <w:bCs/>
        <w:sz w:val="16"/>
      </w:rPr>
      <w:fldChar w:fldCharType="end"/>
    </w:r>
    <w:r>
      <w:rPr>
        <w:rStyle w:val="PageNumber"/>
        <w:rFonts w:ascii="Arial" w:hAnsi="Arial" w:cs="Arial"/>
        <w:b/>
        <w:bCs/>
        <w:sz w:val="16"/>
      </w:rPr>
      <w:t>/</w:t>
    </w:r>
    <w:r>
      <w:rPr>
        <w:rStyle w:val="PageNumber"/>
        <w:rFonts w:ascii="Arial" w:hAnsi="Arial" w:cs="Arial"/>
        <w:b/>
        <w:bCs/>
        <w:sz w:val="16"/>
      </w:rPr>
      <w:fldChar w:fldCharType="begin"/>
    </w:r>
    <w:r>
      <w:rPr>
        <w:rStyle w:val="PageNumber"/>
        <w:rFonts w:ascii="Arial" w:hAnsi="Arial" w:cs="Arial"/>
        <w:b/>
        <w:bCs/>
        <w:sz w:val="16"/>
      </w:rPr>
      <w:instrText xml:space="preserve"> PAGE </w:instrText>
    </w:r>
    <w:r>
      <w:rPr>
        <w:rStyle w:val="PageNumber"/>
        <w:rFonts w:ascii="Arial" w:hAnsi="Arial" w:cs="Arial"/>
        <w:b/>
        <w:bCs/>
        <w:sz w:val="16"/>
      </w:rPr>
      <w:fldChar w:fldCharType="separate"/>
    </w:r>
    <w:r w:rsidR="003B5A1A">
      <w:rPr>
        <w:rStyle w:val="PageNumber"/>
        <w:rFonts w:ascii="Arial" w:hAnsi="Arial" w:cs="Arial"/>
        <w:b/>
        <w:bCs/>
        <w:noProof/>
        <w:sz w:val="16"/>
      </w:rPr>
      <w:t>1</w:t>
    </w:r>
    <w:r>
      <w:rPr>
        <w:rStyle w:val="PageNumber"/>
        <w:rFonts w:ascii="Arial" w:hAnsi="Arial" w:cs="Arial"/>
        <w:b/>
        <w:bCs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13ED" w:rsidRDefault="006013ED">
      <w:r>
        <w:separator/>
      </w:r>
    </w:p>
  </w:footnote>
  <w:footnote w:type="continuationSeparator" w:id="0">
    <w:p w:rsidR="006013ED" w:rsidRDefault="006013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99" w:type="dxa"/>
      <w:tblInd w:w="103" w:type="dxa"/>
      <w:tblLook w:val="0000" w:firstRow="0" w:lastRow="0" w:firstColumn="0" w:lastColumn="0" w:noHBand="0" w:noVBand="0"/>
    </w:tblPr>
    <w:tblGrid>
      <w:gridCol w:w="3551"/>
      <w:gridCol w:w="3698"/>
      <w:gridCol w:w="2550"/>
    </w:tblGrid>
    <w:tr w:rsidR="00412B77">
      <w:trPr>
        <w:trHeight w:val="483"/>
      </w:trPr>
      <w:tc>
        <w:tcPr>
          <w:tcW w:w="355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bottom"/>
        </w:tcPr>
        <w:p w:rsidR="00412B77" w:rsidRDefault="00412B77">
          <w:pPr>
            <w:rPr>
              <w:rFonts w:ascii="Times New Roman" w:hAnsi="Times New Roman"/>
              <w:sz w:val="18"/>
              <w:szCs w:val="18"/>
              <w:lang w:val="vi-VN" w:eastAsia="vi-VN"/>
            </w:rPr>
          </w:pPr>
          <w:r>
            <w:rPr>
              <w:rFonts w:ascii="Times New Roman" w:hAnsi="Times New Roman"/>
              <w:sz w:val="18"/>
              <w:szCs w:val="18"/>
              <w:lang w:val="vi-VN" w:eastAsia="vi-VN"/>
            </w:rPr>
            <w:t> </w:t>
          </w:r>
        </w:p>
        <w:p w:rsidR="00412B77" w:rsidRDefault="003B5A1A">
          <w:pPr>
            <w:rPr>
              <w:rFonts w:ascii="Arial" w:hAnsi="Arial" w:cs="Arial"/>
              <w:sz w:val="20"/>
              <w:szCs w:val="20"/>
              <w:lang w:val="vi-VN" w:eastAsia="vi-VN"/>
            </w:rPr>
          </w:pPr>
          <w:r>
            <w:rPr>
              <w:noProof/>
            </w:rPr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-8255</wp:posOffset>
                </wp:positionV>
                <wp:extent cx="1209675" cy="723900"/>
                <wp:effectExtent l="0" t="0" r="0" b="0"/>
                <wp:wrapNone/>
                <wp:docPr id="23" name="Picture 23" descr="Logo-Hoan-My-SG-min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Logo-Hoan-My-SG-min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67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412B77" w:rsidRDefault="00412B77">
          <w:pPr>
            <w:rPr>
              <w:rFonts w:ascii="Arial" w:hAnsi="Arial" w:cs="Arial"/>
              <w:sz w:val="20"/>
              <w:szCs w:val="20"/>
              <w:lang w:val="vi-VN" w:eastAsia="vi-VN"/>
            </w:rPr>
          </w:pPr>
        </w:p>
        <w:p w:rsidR="00412B77" w:rsidRDefault="00412B77">
          <w:pPr>
            <w:jc w:val="center"/>
            <w:rPr>
              <w:rFonts w:ascii="Times New Roman" w:hAnsi="Times New Roman"/>
              <w:sz w:val="18"/>
              <w:szCs w:val="18"/>
              <w:lang w:val="vi-VN" w:eastAsia="vi-VN"/>
            </w:rPr>
          </w:pPr>
          <w:r>
            <w:rPr>
              <w:rFonts w:ascii="Times New Roman" w:hAnsi="Times New Roman"/>
              <w:sz w:val="18"/>
              <w:szCs w:val="18"/>
              <w:lang w:val="vi-VN" w:eastAsia="vi-VN"/>
            </w:rPr>
            <w:t> </w:t>
          </w:r>
        </w:p>
        <w:p w:rsidR="00412B77" w:rsidRDefault="00412B77">
          <w:pPr>
            <w:rPr>
              <w:rFonts w:ascii="Times New Roman" w:hAnsi="Times New Roman"/>
              <w:sz w:val="20"/>
              <w:szCs w:val="20"/>
              <w:lang w:val="vi-VN" w:eastAsia="vi-VN"/>
            </w:rPr>
          </w:pPr>
        </w:p>
        <w:p w:rsidR="00412B77" w:rsidRDefault="00412B77">
          <w:pPr>
            <w:rPr>
              <w:rFonts w:ascii="Times New Roman" w:hAnsi="Times New Roman"/>
              <w:sz w:val="18"/>
              <w:szCs w:val="18"/>
              <w:lang w:val="vi-VN" w:eastAsia="vi-VN"/>
            </w:rPr>
          </w:pPr>
          <w:r>
            <w:rPr>
              <w:rFonts w:ascii="Times New Roman" w:hAnsi="Times New Roman"/>
              <w:sz w:val="20"/>
              <w:szCs w:val="20"/>
              <w:lang w:val="vi-VN" w:eastAsia="vi-VN"/>
            </w:rPr>
            <w:t>Cty CP BVĐK Hoàn Mỹ ®</w:t>
          </w:r>
          <w:r>
            <w:rPr>
              <w:rFonts w:ascii="Times New Roman" w:hAnsi="Times New Roman"/>
              <w:sz w:val="20"/>
              <w:szCs w:val="20"/>
              <w:lang w:val="vi-VN" w:eastAsia="vi-VN"/>
            </w:rPr>
            <w:br/>
            <w:t>60 Phan Xích Long, P.1, Phú Nhuận - HCM</w:t>
          </w:r>
          <w:r>
            <w:rPr>
              <w:rFonts w:ascii="Times New Roman" w:hAnsi="Times New Roman"/>
              <w:sz w:val="20"/>
              <w:szCs w:val="20"/>
              <w:lang w:val="vi-VN" w:eastAsia="vi-VN"/>
            </w:rPr>
            <w:br/>
            <w:t xml:space="preserve"> ĐT:  08 39959856 , Fax - 08 39902468</w:t>
          </w:r>
        </w:p>
      </w:tc>
      <w:tc>
        <w:tcPr>
          <w:tcW w:w="369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12B77" w:rsidRDefault="00412B77">
          <w:pPr>
            <w:jc w:val="center"/>
            <w:rPr>
              <w:rFonts w:ascii="Times New Roman" w:hAnsi="Times New Roman"/>
              <w:b/>
              <w:bCs/>
              <w:sz w:val="36"/>
              <w:szCs w:val="36"/>
              <w:lang w:eastAsia="vi-VN"/>
            </w:rPr>
          </w:pPr>
          <w:r>
            <w:rPr>
              <w:rFonts w:ascii="Times New Roman" w:hAnsi="Times New Roman"/>
              <w:b/>
              <w:bCs/>
              <w:sz w:val="36"/>
              <w:szCs w:val="36"/>
              <w:lang w:val="vi-VN" w:eastAsia="vi-VN"/>
            </w:rPr>
            <w:t>BIÊN BẢN BÀN GIAO</w:t>
          </w:r>
        </w:p>
      </w:tc>
      <w:tc>
        <w:tcPr>
          <w:tcW w:w="255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vAlign w:val="center"/>
        </w:tcPr>
        <w:p w:rsidR="00412B77" w:rsidRDefault="00412B77">
          <w:pPr>
            <w:rPr>
              <w:rFonts w:ascii="Arial" w:hAnsi="Arial" w:cs="Arial"/>
              <w:sz w:val="20"/>
              <w:szCs w:val="20"/>
              <w:lang w:val="vi-VN" w:eastAsia="vi-VN"/>
            </w:rPr>
          </w:pPr>
          <w:r>
            <w:rPr>
              <w:rFonts w:ascii="Arial" w:hAnsi="Arial" w:cs="Arial"/>
              <w:sz w:val="20"/>
              <w:szCs w:val="20"/>
              <w:lang w:val="vi-VN" w:eastAsia="vi-VN"/>
            </w:rPr>
            <w:t>Số BM: BMBG - 002</w:t>
          </w:r>
        </w:p>
      </w:tc>
    </w:tr>
    <w:tr w:rsidR="00412B77">
      <w:trPr>
        <w:trHeight w:val="462"/>
      </w:trPr>
      <w:tc>
        <w:tcPr>
          <w:tcW w:w="355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412B77" w:rsidRDefault="00412B77">
          <w:pPr>
            <w:rPr>
              <w:rFonts w:ascii="Times New Roman" w:hAnsi="Times New Roman"/>
              <w:sz w:val="20"/>
              <w:szCs w:val="20"/>
              <w:lang w:val="vi-VN" w:eastAsia="vi-VN"/>
            </w:rPr>
          </w:pPr>
        </w:p>
      </w:tc>
      <w:tc>
        <w:tcPr>
          <w:tcW w:w="369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12B77" w:rsidRDefault="00412B77">
          <w:pPr>
            <w:rPr>
              <w:rFonts w:ascii="Times New Roman" w:hAnsi="Times New Roman"/>
              <w:b/>
              <w:bCs/>
              <w:sz w:val="36"/>
              <w:szCs w:val="36"/>
              <w:lang w:val="vi-VN" w:eastAsia="vi-VN"/>
            </w:rPr>
          </w:pPr>
        </w:p>
      </w:tc>
      <w:tc>
        <w:tcPr>
          <w:tcW w:w="255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vAlign w:val="center"/>
        </w:tcPr>
        <w:p w:rsidR="00412B77" w:rsidRDefault="00412B77">
          <w:pPr>
            <w:rPr>
              <w:rFonts w:ascii="Arial" w:hAnsi="Arial" w:cs="Arial"/>
              <w:sz w:val="18"/>
              <w:szCs w:val="18"/>
              <w:lang w:val="vi-VN" w:eastAsia="vi-VN"/>
            </w:rPr>
          </w:pPr>
          <w:r>
            <w:rPr>
              <w:rFonts w:ascii="Arial" w:hAnsi="Arial" w:cs="Arial"/>
              <w:sz w:val="18"/>
              <w:szCs w:val="18"/>
              <w:lang w:val="vi-VN" w:eastAsia="vi-VN"/>
            </w:rPr>
            <w:t>Ban hành lần: 01 (11/2011)</w:t>
          </w:r>
        </w:p>
      </w:tc>
    </w:tr>
    <w:tr w:rsidR="00412B77">
      <w:trPr>
        <w:trHeight w:val="998"/>
      </w:trPr>
      <w:tc>
        <w:tcPr>
          <w:tcW w:w="3551" w:type="dxa"/>
          <w:vMerge/>
          <w:tcBorders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:rsidR="00412B77" w:rsidRDefault="00412B77">
          <w:pPr>
            <w:rPr>
              <w:rFonts w:ascii="Times New Roman" w:hAnsi="Times New Roman"/>
              <w:sz w:val="18"/>
              <w:szCs w:val="18"/>
              <w:lang w:val="vi-VN" w:eastAsia="vi-VN"/>
            </w:rPr>
          </w:pPr>
        </w:p>
      </w:tc>
      <w:tc>
        <w:tcPr>
          <w:tcW w:w="369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12B77" w:rsidRDefault="00412B77">
          <w:pPr>
            <w:rPr>
              <w:rFonts w:ascii="Times New Roman" w:hAnsi="Times New Roman"/>
              <w:b/>
              <w:bCs/>
              <w:sz w:val="36"/>
              <w:szCs w:val="36"/>
              <w:lang w:val="vi-VN" w:eastAsia="vi-VN"/>
            </w:rPr>
          </w:pPr>
        </w:p>
      </w:tc>
      <w:tc>
        <w:tcPr>
          <w:tcW w:w="255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vAlign w:val="center"/>
        </w:tcPr>
        <w:p w:rsidR="00412B77" w:rsidRDefault="00412B77">
          <w:pPr>
            <w:rPr>
              <w:rFonts w:ascii="Arial" w:hAnsi="Arial" w:cs="Arial"/>
              <w:sz w:val="20"/>
              <w:szCs w:val="20"/>
              <w:lang w:val="vi-VN" w:eastAsia="vi-VN"/>
            </w:rPr>
          </w:pPr>
          <w:r>
            <w:rPr>
              <w:rFonts w:ascii="Arial" w:hAnsi="Arial" w:cs="Arial"/>
              <w:sz w:val="20"/>
              <w:szCs w:val="20"/>
              <w:lang w:val="vi-VN" w:eastAsia="vi-VN"/>
            </w:rPr>
            <w:t>Số KS: .............................</w:t>
          </w:r>
        </w:p>
      </w:tc>
    </w:tr>
  </w:tbl>
  <w:p w:rsidR="00412B77" w:rsidRDefault="00412B77">
    <w:pPr>
      <w:pStyle w:val="Header"/>
      <w:tabs>
        <w:tab w:val="clear" w:pos="4320"/>
        <w:tab w:val="clear" w:pos="8640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CC0CBB"/>
    <w:multiLevelType w:val="multilevel"/>
    <w:tmpl w:val="39CC0CBB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C0C"/>
    <w:rsid w:val="00040085"/>
    <w:rsid w:val="00076712"/>
    <w:rsid w:val="00081741"/>
    <w:rsid w:val="00110FDB"/>
    <w:rsid w:val="00121340"/>
    <w:rsid w:val="00151B34"/>
    <w:rsid w:val="001952B2"/>
    <w:rsid w:val="001C68D5"/>
    <w:rsid w:val="001D5697"/>
    <w:rsid w:val="001D5F15"/>
    <w:rsid w:val="001E1AC5"/>
    <w:rsid w:val="00214B04"/>
    <w:rsid w:val="002A79B1"/>
    <w:rsid w:val="002B60A8"/>
    <w:rsid w:val="00307231"/>
    <w:rsid w:val="003364BB"/>
    <w:rsid w:val="00366B13"/>
    <w:rsid w:val="00376B5A"/>
    <w:rsid w:val="003B24DE"/>
    <w:rsid w:val="003B5A1A"/>
    <w:rsid w:val="00412B77"/>
    <w:rsid w:val="00451438"/>
    <w:rsid w:val="004756D9"/>
    <w:rsid w:val="00494DC8"/>
    <w:rsid w:val="004D6769"/>
    <w:rsid w:val="00565B12"/>
    <w:rsid w:val="005D04C9"/>
    <w:rsid w:val="006013ED"/>
    <w:rsid w:val="00606917"/>
    <w:rsid w:val="0063044D"/>
    <w:rsid w:val="00654C0C"/>
    <w:rsid w:val="00674143"/>
    <w:rsid w:val="006955D8"/>
    <w:rsid w:val="00697AF1"/>
    <w:rsid w:val="006A16BA"/>
    <w:rsid w:val="006D7BBF"/>
    <w:rsid w:val="006F2470"/>
    <w:rsid w:val="007016E5"/>
    <w:rsid w:val="00703DF3"/>
    <w:rsid w:val="00711C98"/>
    <w:rsid w:val="00734633"/>
    <w:rsid w:val="00753A07"/>
    <w:rsid w:val="00780B44"/>
    <w:rsid w:val="007B7FC1"/>
    <w:rsid w:val="007C122C"/>
    <w:rsid w:val="007D42E9"/>
    <w:rsid w:val="00840196"/>
    <w:rsid w:val="00867AFB"/>
    <w:rsid w:val="00872BF3"/>
    <w:rsid w:val="008B63FF"/>
    <w:rsid w:val="008F797E"/>
    <w:rsid w:val="00906DCC"/>
    <w:rsid w:val="00943E3A"/>
    <w:rsid w:val="00944638"/>
    <w:rsid w:val="009B2EE4"/>
    <w:rsid w:val="009E6414"/>
    <w:rsid w:val="00A00FAC"/>
    <w:rsid w:val="00A20EB3"/>
    <w:rsid w:val="00A8371E"/>
    <w:rsid w:val="00A841E8"/>
    <w:rsid w:val="00A959BC"/>
    <w:rsid w:val="00A97376"/>
    <w:rsid w:val="00AA4D1D"/>
    <w:rsid w:val="00AC5F07"/>
    <w:rsid w:val="00AD4FC0"/>
    <w:rsid w:val="00B029C4"/>
    <w:rsid w:val="00B246B8"/>
    <w:rsid w:val="00B41DBF"/>
    <w:rsid w:val="00B46583"/>
    <w:rsid w:val="00B75E38"/>
    <w:rsid w:val="00B87DF0"/>
    <w:rsid w:val="00B947EC"/>
    <w:rsid w:val="00B973BB"/>
    <w:rsid w:val="00BA2BBF"/>
    <w:rsid w:val="00BA3EB9"/>
    <w:rsid w:val="00BE317D"/>
    <w:rsid w:val="00C23C25"/>
    <w:rsid w:val="00C27064"/>
    <w:rsid w:val="00C57FF8"/>
    <w:rsid w:val="00C60E60"/>
    <w:rsid w:val="00CA0179"/>
    <w:rsid w:val="00CC4020"/>
    <w:rsid w:val="00CD7ACA"/>
    <w:rsid w:val="00CF3932"/>
    <w:rsid w:val="00D25615"/>
    <w:rsid w:val="00D67AE2"/>
    <w:rsid w:val="00D76E7D"/>
    <w:rsid w:val="00D9238D"/>
    <w:rsid w:val="00D965BF"/>
    <w:rsid w:val="00DA6EF3"/>
    <w:rsid w:val="00DB3B36"/>
    <w:rsid w:val="00DD002E"/>
    <w:rsid w:val="00DD5311"/>
    <w:rsid w:val="00DD7B56"/>
    <w:rsid w:val="00DF747D"/>
    <w:rsid w:val="00E05763"/>
    <w:rsid w:val="00E45F5D"/>
    <w:rsid w:val="00E848F0"/>
    <w:rsid w:val="00E93A7A"/>
    <w:rsid w:val="00E94461"/>
    <w:rsid w:val="00EA127F"/>
    <w:rsid w:val="00EE0BFC"/>
    <w:rsid w:val="00F10A2E"/>
    <w:rsid w:val="00F34B6F"/>
    <w:rsid w:val="00F44F35"/>
    <w:rsid w:val="00F54FE5"/>
    <w:rsid w:val="00F86287"/>
    <w:rsid w:val="00FB0F71"/>
    <w:rsid w:val="00FB482B"/>
    <w:rsid w:val="00FD15F7"/>
    <w:rsid w:val="00FE3A00"/>
    <w:rsid w:val="00FF0390"/>
    <w:rsid w:val="00FF404E"/>
    <w:rsid w:val="03F818DB"/>
    <w:rsid w:val="0A5F0594"/>
    <w:rsid w:val="0CEB4CF6"/>
    <w:rsid w:val="0F7B4DBD"/>
    <w:rsid w:val="10307A56"/>
    <w:rsid w:val="117C6C17"/>
    <w:rsid w:val="118218C6"/>
    <w:rsid w:val="14A74833"/>
    <w:rsid w:val="25DC3C8F"/>
    <w:rsid w:val="2B1A13C0"/>
    <w:rsid w:val="2B677F3E"/>
    <w:rsid w:val="2CC93E13"/>
    <w:rsid w:val="2CCD03DE"/>
    <w:rsid w:val="35EE4182"/>
    <w:rsid w:val="363E049A"/>
    <w:rsid w:val="3C8F3AA8"/>
    <w:rsid w:val="4318102B"/>
    <w:rsid w:val="450F4328"/>
    <w:rsid w:val="455673B1"/>
    <w:rsid w:val="527A5121"/>
    <w:rsid w:val="56BF429B"/>
    <w:rsid w:val="5B190640"/>
    <w:rsid w:val="5F865B76"/>
    <w:rsid w:val="729B79C8"/>
    <w:rsid w:val="757046B5"/>
    <w:rsid w:val="795438FA"/>
    <w:rsid w:val="7B7E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27B77A"/>
  <w15:chartTrackingRefBased/>
  <w15:docId w15:val="{5A7DB7AD-FBD7-4CF0-834D-2DBAAB5EC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autoSpaceDE w:val="0"/>
      <w:autoSpaceDN w:val="0"/>
      <w:adjustRightInd w:val="0"/>
      <w:jc w:val="center"/>
      <w:outlineLvl w:val="1"/>
    </w:pPr>
    <w:rPr>
      <w:b/>
      <w:bCs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Times New Roman" w:hAnsi="Times New Roman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pPr>
      <w:spacing w:line="360" w:lineRule="auto"/>
      <w:jc w:val="both"/>
    </w:pPr>
    <w:rPr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Toan\ISO\TaiLieuApDung\007_TT-SPKPH\007_BM-SPKPH-01-1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007_BM-SPKPH-01-10</Template>
  <TotalTime>0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Tieu De Bieu Mau Doc</vt:lpstr>
    </vt:vector>
  </TitlesOfParts>
  <Company>PD-DONGTIEN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Tieu De Bieu Mau Doc</dc:title>
  <dc:subject/>
  <dc:creator>minhngoc</dc:creator>
  <cp:keywords/>
  <cp:lastModifiedBy>LA - PHAN GIA HUY</cp:lastModifiedBy>
  <cp:revision>2</cp:revision>
  <cp:lastPrinted>2025-09-17T08:12:00Z</cp:lastPrinted>
  <dcterms:created xsi:type="dcterms:W3CDTF">2025-11-17T07:15:00Z</dcterms:created>
  <dcterms:modified xsi:type="dcterms:W3CDTF">2025-11-17T07:15:00Z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BE9D9A72C17441BC95931C45F5748035_13</vt:lpwstr>
  </property>
</Properties>
</file>